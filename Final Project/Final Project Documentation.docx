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371D1" w14:textId="77777777" w:rsidR="003F4AA1" w:rsidRDefault="003F4AA1" w:rsidP="00394B4A">
      <w:pPr>
        <w:spacing w:line="480" w:lineRule="auto"/>
        <w:jc w:val="center"/>
        <w:rPr>
          <w:rFonts w:ascii="Times New Roman" w:hAnsi="Times New Roman" w:cs="Times New Roman"/>
          <w:b/>
          <w:bCs/>
        </w:rPr>
      </w:pPr>
    </w:p>
    <w:p w14:paraId="2C424A13" w14:textId="77777777" w:rsidR="00394B4A" w:rsidRDefault="00394B4A" w:rsidP="00394B4A">
      <w:pPr>
        <w:spacing w:line="480" w:lineRule="auto"/>
        <w:jc w:val="center"/>
        <w:rPr>
          <w:rFonts w:ascii="Times New Roman" w:hAnsi="Times New Roman" w:cs="Times New Roman"/>
          <w:b/>
          <w:bCs/>
        </w:rPr>
      </w:pPr>
    </w:p>
    <w:p w14:paraId="06208B01" w14:textId="28F90CC1" w:rsidR="00394B4A" w:rsidRDefault="0080205C" w:rsidP="00394B4A">
      <w:pPr>
        <w:spacing w:line="480" w:lineRule="auto"/>
        <w:jc w:val="center"/>
        <w:rPr>
          <w:rFonts w:ascii="Times New Roman" w:hAnsi="Times New Roman" w:cs="Times New Roman"/>
          <w:b/>
          <w:bCs/>
        </w:rPr>
      </w:pPr>
      <w:r>
        <w:rPr>
          <w:rFonts w:ascii="Times New Roman" w:hAnsi="Times New Roman" w:cs="Times New Roman"/>
          <w:b/>
          <w:bCs/>
        </w:rPr>
        <w:t>Final Project Documentation</w:t>
      </w:r>
    </w:p>
    <w:p w14:paraId="29815F82" w14:textId="77777777" w:rsidR="00394B4A" w:rsidRDefault="00394B4A" w:rsidP="00394B4A">
      <w:pPr>
        <w:spacing w:line="480" w:lineRule="auto"/>
        <w:jc w:val="center"/>
        <w:rPr>
          <w:rFonts w:ascii="Times New Roman" w:hAnsi="Times New Roman" w:cs="Times New Roman"/>
          <w:b/>
          <w:bCs/>
        </w:rPr>
      </w:pPr>
    </w:p>
    <w:p w14:paraId="6339D644"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Jo Cooper</w:t>
      </w:r>
    </w:p>
    <w:p w14:paraId="3CDDD8F4"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Southern New Hampshire University</w:t>
      </w:r>
    </w:p>
    <w:p w14:paraId="25D8D1D9" w14:textId="7AD08FAC"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C</w:t>
      </w:r>
      <w:r w:rsidR="0080205C">
        <w:rPr>
          <w:rFonts w:ascii="Times New Roman" w:hAnsi="Times New Roman" w:cs="Times New Roman"/>
          <w:b/>
          <w:bCs/>
        </w:rPr>
        <w:t>S 503</w:t>
      </w:r>
    </w:p>
    <w:p w14:paraId="09F73712" w14:textId="5E846916"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Professor</w:t>
      </w:r>
      <w:r w:rsidR="0080205C">
        <w:rPr>
          <w:rFonts w:ascii="Times New Roman" w:hAnsi="Times New Roman" w:cs="Times New Roman"/>
          <w:b/>
          <w:bCs/>
        </w:rPr>
        <w:t xml:space="preserve"> Mariah Simmons</w:t>
      </w:r>
    </w:p>
    <w:p w14:paraId="6C085AB8" w14:textId="64EF1FB6" w:rsidR="00394B4A" w:rsidRDefault="0080205C" w:rsidP="00394B4A">
      <w:pPr>
        <w:spacing w:line="480" w:lineRule="auto"/>
        <w:jc w:val="center"/>
        <w:rPr>
          <w:rFonts w:ascii="Times New Roman" w:hAnsi="Times New Roman" w:cs="Times New Roman"/>
          <w:b/>
          <w:bCs/>
        </w:rPr>
      </w:pPr>
      <w:r>
        <w:rPr>
          <w:rFonts w:ascii="Times New Roman" w:hAnsi="Times New Roman" w:cs="Times New Roman"/>
          <w:b/>
          <w:bCs/>
        </w:rPr>
        <w:t>June 21</w:t>
      </w:r>
      <w:r w:rsidRPr="0080205C">
        <w:rPr>
          <w:rFonts w:ascii="Times New Roman" w:hAnsi="Times New Roman" w:cs="Times New Roman"/>
          <w:b/>
          <w:bCs/>
          <w:vertAlign w:val="superscript"/>
        </w:rPr>
        <w:t>st</w:t>
      </w:r>
      <w:r>
        <w:rPr>
          <w:rFonts w:ascii="Times New Roman" w:hAnsi="Times New Roman" w:cs="Times New Roman"/>
          <w:b/>
          <w:bCs/>
        </w:rPr>
        <w:t>, 2026</w:t>
      </w:r>
    </w:p>
    <w:p w14:paraId="178D32FE" w14:textId="77777777" w:rsidR="00394B4A" w:rsidRDefault="00394B4A" w:rsidP="00394B4A">
      <w:pPr>
        <w:spacing w:line="480" w:lineRule="auto"/>
        <w:jc w:val="center"/>
        <w:rPr>
          <w:rFonts w:ascii="Times New Roman" w:hAnsi="Times New Roman" w:cs="Times New Roman"/>
          <w:b/>
          <w:bCs/>
        </w:rPr>
      </w:pPr>
    </w:p>
    <w:p w14:paraId="1EE9EE5A" w14:textId="77777777" w:rsidR="00394B4A" w:rsidRDefault="00394B4A">
      <w:pPr>
        <w:rPr>
          <w:rFonts w:ascii="Times New Roman" w:hAnsi="Times New Roman" w:cs="Times New Roman"/>
          <w:b/>
          <w:bCs/>
        </w:rPr>
      </w:pPr>
      <w:r>
        <w:rPr>
          <w:rFonts w:ascii="Times New Roman" w:hAnsi="Times New Roman" w:cs="Times New Roman"/>
          <w:b/>
          <w:bCs/>
        </w:rPr>
        <w:br w:type="page"/>
      </w:r>
    </w:p>
    <w:p w14:paraId="0F69AF64" w14:textId="6AD4BB19" w:rsidR="00394B4A" w:rsidRDefault="0080205C" w:rsidP="00394B4A">
      <w:pPr>
        <w:spacing w:line="480" w:lineRule="auto"/>
        <w:jc w:val="center"/>
        <w:rPr>
          <w:rFonts w:ascii="Times New Roman" w:hAnsi="Times New Roman" w:cs="Times New Roman"/>
          <w:b/>
          <w:bCs/>
        </w:rPr>
      </w:pPr>
      <w:r>
        <w:rPr>
          <w:rFonts w:ascii="Times New Roman" w:hAnsi="Times New Roman" w:cs="Times New Roman"/>
          <w:b/>
          <w:bCs/>
        </w:rPr>
        <w:lastRenderedPageBreak/>
        <w:t>Final Project Documentation</w:t>
      </w:r>
    </w:p>
    <w:p w14:paraId="647A47BF" w14:textId="3EF0F4A0" w:rsidR="00394B4A" w:rsidRDefault="00394B4A" w:rsidP="00394B4A">
      <w:pPr>
        <w:spacing w:line="480" w:lineRule="auto"/>
        <w:rPr>
          <w:rFonts w:ascii="Times New Roman" w:hAnsi="Times New Roman" w:cs="Times New Roman"/>
        </w:rPr>
      </w:pPr>
      <w:r>
        <w:rPr>
          <w:rFonts w:ascii="Times New Roman" w:hAnsi="Times New Roman" w:cs="Times New Roman"/>
        </w:rPr>
        <w:tab/>
      </w:r>
      <w:r w:rsidR="0080205C">
        <w:rPr>
          <w:rFonts w:ascii="Times New Roman" w:hAnsi="Times New Roman" w:cs="Times New Roman"/>
        </w:rPr>
        <w:t>For the final project, I was tasked with creating a vehicle inventory management program. The program can have data added to it for cars, boats, and planes. It can then list all the vehicles that have been input into program, both in total and individually. Users can also remove any vehicles from the program's vehicle list. Java was an appropriate language for program creation because Java is an inherently object-oriented language. This type of program revolves around the list object of vehicles, as well as the vehicle objects themselves.</w:t>
      </w:r>
      <w:r w:rsidR="00144A26">
        <w:rPr>
          <w:rFonts w:ascii="Times New Roman" w:hAnsi="Times New Roman" w:cs="Times New Roman"/>
        </w:rPr>
        <w:t xml:space="preserve"> As such, a programming language that is designed for the object-oriented paradigm is useful.</w:t>
      </w:r>
      <w:r w:rsidR="0080205C">
        <w:rPr>
          <w:rFonts w:ascii="Times New Roman" w:hAnsi="Times New Roman" w:cs="Times New Roman"/>
        </w:rPr>
        <w:t xml:space="preserve"> Java is also beneficial because it runs via the Java Virtual Machine, so this program </w:t>
      </w:r>
      <w:r w:rsidR="00144A26">
        <w:rPr>
          <w:rFonts w:ascii="Times New Roman" w:hAnsi="Times New Roman" w:cs="Times New Roman"/>
        </w:rPr>
        <w:t>can</w:t>
      </w:r>
      <w:r w:rsidR="0080205C">
        <w:rPr>
          <w:rFonts w:ascii="Times New Roman" w:hAnsi="Times New Roman" w:cs="Times New Roman"/>
        </w:rPr>
        <w:t xml:space="preserve"> be run on any operating system that </w:t>
      </w:r>
      <w:r w:rsidR="00144A26">
        <w:rPr>
          <w:rFonts w:ascii="Times New Roman" w:hAnsi="Times New Roman" w:cs="Times New Roman"/>
        </w:rPr>
        <w:t xml:space="preserve">can run a JVM. The simplicity of Java is also a factor to consider. Because Java is a simpler language than C++ for instance, it is easier to maintain and add functionality. </w:t>
      </w:r>
    </w:p>
    <w:p w14:paraId="592E2A2B" w14:textId="19B01C0E" w:rsidR="00144A26" w:rsidRDefault="00144A26" w:rsidP="00394B4A">
      <w:pPr>
        <w:spacing w:line="480" w:lineRule="auto"/>
        <w:rPr>
          <w:rFonts w:ascii="Times New Roman" w:hAnsi="Times New Roman" w:cs="Times New Roman"/>
          <w:b/>
          <w:bCs/>
        </w:rPr>
      </w:pPr>
      <w:r>
        <w:rPr>
          <w:rFonts w:ascii="Times New Roman" w:hAnsi="Times New Roman" w:cs="Times New Roman"/>
          <w:b/>
          <w:bCs/>
        </w:rPr>
        <w:t>Object-Oriented Constructs</w:t>
      </w:r>
    </w:p>
    <w:p w14:paraId="364F1764" w14:textId="5ECBF758" w:rsidR="00144A26" w:rsidRDefault="00144A26" w:rsidP="00394B4A">
      <w:pPr>
        <w:spacing w:line="480" w:lineRule="auto"/>
        <w:rPr>
          <w:rFonts w:ascii="Times New Roman" w:hAnsi="Times New Roman" w:cs="Times New Roman"/>
        </w:rPr>
      </w:pPr>
      <w:r>
        <w:rPr>
          <w:rFonts w:ascii="Times New Roman" w:hAnsi="Times New Roman" w:cs="Times New Roman"/>
        </w:rPr>
        <w:tab/>
        <w:t xml:space="preserve">As mentioned, Java is an inherently Object-Oriented programming language. This means that aside from primitive types such as int's, everything in Java is an object. </w:t>
      </w:r>
      <w:r w:rsidR="00D054DB">
        <w:rPr>
          <w:rFonts w:ascii="Times New Roman" w:hAnsi="Times New Roman" w:cs="Times New Roman"/>
        </w:rPr>
        <w:t xml:space="preserve">In this program, all vehicle data is saved as objects, with the base vehicle class being abstract. The program uses the Data Access Object design paradigm for saving and access of data. The DAO contains the list of vehicle objects. This centralization of data aids in control, serialization, and deserialization of data. User interaction, program view methods, as well as program control are also all separated into their own objects. Separating components of a program into objects in this way allows a program to be more easily maintained and scaled. </w:t>
      </w:r>
      <w:r w:rsidR="00784D1F">
        <w:rPr>
          <w:rFonts w:ascii="Times New Roman" w:hAnsi="Times New Roman" w:cs="Times New Roman"/>
        </w:rPr>
        <w:t xml:space="preserve">Maintenance is easier as readability is clearer </w:t>
      </w:r>
      <w:r w:rsidR="00914565">
        <w:rPr>
          <w:rFonts w:ascii="Times New Roman" w:hAnsi="Times New Roman" w:cs="Times New Roman"/>
        </w:rPr>
        <w:t>in OOP</w:t>
      </w:r>
      <w:r w:rsidR="00784D1F">
        <w:rPr>
          <w:rFonts w:ascii="Times New Roman" w:hAnsi="Times New Roman" w:cs="Times New Roman"/>
        </w:rPr>
        <w:t xml:space="preserve"> code. Other paradigms can make code hard to discern how code interacts with other pieces. With object-oriented programming, it is more quickly discernable what a piece of code will affect when it is run. </w:t>
      </w:r>
    </w:p>
    <w:p w14:paraId="5A2D8ADD" w14:textId="23664A53" w:rsidR="00784D1F" w:rsidRDefault="00784D1F" w:rsidP="00394B4A">
      <w:pPr>
        <w:spacing w:line="480" w:lineRule="auto"/>
        <w:rPr>
          <w:rFonts w:ascii="Times New Roman" w:hAnsi="Times New Roman" w:cs="Times New Roman"/>
          <w:b/>
          <w:bCs/>
        </w:rPr>
      </w:pPr>
      <w:r>
        <w:rPr>
          <w:rFonts w:ascii="Times New Roman" w:hAnsi="Times New Roman" w:cs="Times New Roman"/>
          <w:b/>
          <w:bCs/>
        </w:rPr>
        <w:lastRenderedPageBreak/>
        <w:t>Class Relationships</w:t>
      </w:r>
    </w:p>
    <w:p w14:paraId="3770005F" w14:textId="53ADCE01" w:rsidR="00784D1F" w:rsidRDefault="00784D1F" w:rsidP="00394B4A">
      <w:pPr>
        <w:spacing w:line="480" w:lineRule="auto"/>
        <w:rPr>
          <w:rFonts w:ascii="Times New Roman" w:hAnsi="Times New Roman" w:cs="Times New Roman"/>
        </w:rPr>
      </w:pPr>
      <w:r>
        <w:rPr>
          <w:rFonts w:ascii="Times New Roman" w:hAnsi="Times New Roman" w:cs="Times New Roman"/>
        </w:rPr>
        <w:tab/>
        <w:t xml:space="preserve">The main data saved in the program </w:t>
      </w:r>
      <w:r w:rsidR="00914565">
        <w:rPr>
          <w:rFonts w:ascii="Times New Roman" w:hAnsi="Times New Roman" w:cs="Times New Roman"/>
        </w:rPr>
        <w:t>are</w:t>
      </w:r>
      <w:r>
        <w:rPr>
          <w:rFonts w:ascii="Times New Roman" w:hAnsi="Times New Roman" w:cs="Times New Roman"/>
        </w:rPr>
        <w:t xml:space="preserve"> the Vehicle super class, and the </w:t>
      </w:r>
      <w:r w:rsidR="00914565">
        <w:rPr>
          <w:rFonts w:ascii="Times New Roman" w:hAnsi="Times New Roman" w:cs="Times New Roman"/>
        </w:rPr>
        <w:t>B</w:t>
      </w:r>
      <w:r>
        <w:rPr>
          <w:rFonts w:ascii="Times New Roman" w:hAnsi="Times New Roman" w:cs="Times New Roman"/>
        </w:rPr>
        <w:t xml:space="preserve">oat, </w:t>
      </w:r>
      <w:r w:rsidR="00914565">
        <w:rPr>
          <w:rFonts w:ascii="Times New Roman" w:hAnsi="Times New Roman" w:cs="Times New Roman"/>
        </w:rPr>
        <w:t>Ca</w:t>
      </w:r>
      <w:r>
        <w:rPr>
          <w:rFonts w:ascii="Times New Roman" w:hAnsi="Times New Roman" w:cs="Times New Roman"/>
        </w:rPr>
        <w:t xml:space="preserve">r, and </w:t>
      </w:r>
      <w:r w:rsidR="00914565">
        <w:rPr>
          <w:rFonts w:ascii="Times New Roman" w:hAnsi="Times New Roman" w:cs="Times New Roman"/>
        </w:rPr>
        <w:t>P</w:t>
      </w:r>
      <w:r>
        <w:rPr>
          <w:rFonts w:ascii="Times New Roman" w:hAnsi="Times New Roman" w:cs="Times New Roman"/>
        </w:rPr>
        <w:t xml:space="preserve">lane classes that extend it. </w:t>
      </w:r>
      <w:r w:rsidR="00914565">
        <w:rPr>
          <w:rFonts w:ascii="Times New Roman" w:hAnsi="Times New Roman" w:cs="Times New Roman"/>
        </w:rPr>
        <w:t xml:space="preserve">The Vehicle super class includes the base attributes of all vehicles being saved. Each of the subclasses extend the super class with one additional subclass specific attribute. The program also includes DAO and user interaction interfaces and classes that implement them. The view and controller classes use the user interaction class for their user inputs. The controller class also has access to the DAO class. All these interactions are woven together </w:t>
      </w:r>
      <w:r w:rsidR="00F13C22">
        <w:rPr>
          <w:rFonts w:ascii="Times New Roman" w:hAnsi="Times New Roman" w:cs="Times New Roman"/>
        </w:rPr>
        <w:t xml:space="preserve">in a way that aids programmers in readability while abstracting data and methods away from users. </w:t>
      </w:r>
    </w:p>
    <w:p w14:paraId="5637093F" w14:textId="77777777" w:rsidR="00D87B3A" w:rsidRDefault="00D87B3A" w:rsidP="00394B4A">
      <w:pPr>
        <w:spacing w:line="480" w:lineRule="auto"/>
        <w:rPr>
          <w:rFonts w:ascii="Times New Roman" w:hAnsi="Times New Roman" w:cs="Times New Roman"/>
          <w:b/>
          <w:bCs/>
        </w:rPr>
      </w:pPr>
      <w:r>
        <w:rPr>
          <w:rFonts w:ascii="Times New Roman" w:hAnsi="Times New Roman" w:cs="Times New Roman"/>
          <w:b/>
          <w:bCs/>
        </w:rPr>
        <w:t>Solving Challenges with Design Pattern</w:t>
      </w:r>
    </w:p>
    <w:p w14:paraId="03324FC2" w14:textId="519A5915" w:rsidR="00F13C22" w:rsidRPr="00F13C22" w:rsidRDefault="00D87B3A" w:rsidP="00394B4A">
      <w:pPr>
        <w:spacing w:line="480" w:lineRule="auto"/>
        <w:rPr>
          <w:rFonts w:ascii="Times New Roman" w:hAnsi="Times New Roman" w:cs="Times New Roman"/>
        </w:rPr>
      </w:pPr>
      <w:r>
        <w:rPr>
          <w:rFonts w:ascii="Times New Roman" w:hAnsi="Times New Roman" w:cs="Times New Roman"/>
        </w:rPr>
        <w:tab/>
      </w:r>
      <w:r w:rsidR="004C57D6">
        <w:rPr>
          <w:rFonts w:ascii="Times New Roman" w:hAnsi="Times New Roman" w:cs="Times New Roman"/>
        </w:rPr>
        <w:t xml:space="preserve">The main function of the program is to save the data of vehicles for General Vehicle Rentals. This is managed by the Data Access Object (DAO) design pattern. This centralizes the data saved and partitions it away from the other logic of the program. By doing this with a DAO, the data can only be accessed in predefined ways defined by the DAO. The other main design pattern used in the program is the Model-View-Controller (MVC) pattern. </w:t>
      </w:r>
      <w:r w:rsidR="00EB2AE4">
        <w:rPr>
          <w:rFonts w:ascii="Times New Roman" w:hAnsi="Times New Roman" w:cs="Times New Roman"/>
        </w:rPr>
        <w:t xml:space="preserve">This pattern separates the data and logic of the program from the view, which is what is sent to be viewed by the user. Additionally, it separates the control of the program into its own class. These separations provide another source of abstraction, making it so the program can only be interacted with as intended. </w:t>
      </w:r>
    </w:p>
    <w:sectPr w:rsidR="00F13C22" w:rsidRPr="00F13C22">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756BC" w14:textId="77777777" w:rsidR="009865FF" w:rsidRDefault="009865FF" w:rsidP="00EB3A86">
      <w:pPr>
        <w:spacing w:after="0" w:line="240" w:lineRule="auto"/>
      </w:pPr>
      <w:r>
        <w:separator/>
      </w:r>
    </w:p>
  </w:endnote>
  <w:endnote w:type="continuationSeparator" w:id="0">
    <w:p w14:paraId="34BC6A35" w14:textId="77777777" w:rsidR="009865FF" w:rsidRDefault="009865FF"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14AEC" w14:textId="77777777" w:rsidR="009865FF" w:rsidRDefault="009865FF" w:rsidP="00EB3A86">
      <w:pPr>
        <w:spacing w:after="0" w:line="240" w:lineRule="auto"/>
      </w:pPr>
      <w:r>
        <w:separator/>
      </w:r>
    </w:p>
  </w:footnote>
  <w:footnote w:type="continuationSeparator" w:id="0">
    <w:p w14:paraId="045701CB" w14:textId="77777777" w:rsidR="009865FF" w:rsidRDefault="009865FF"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27BF2DBC"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4A5C23" w14:textId="77777777" w:rsidR="00EB3A86" w:rsidRDefault="00EB3A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42E32"/>
    <w:multiLevelType w:val="multilevel"/>
    <w:tmpl w:val="F4D65E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25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05C"/>
    <w:rsid w:val="00067F35"/>
    <w:rsid w:val="00144A26"/>
    <w:rsid w:val="00394B4A"/>
    <w:rsid w:val="003A3E08"/>
    <w:rsid w:val="003F4AA1"/>
    <w:rsid w:val="004C57D6"/>
    <w:rsid w:val="00587639"/>
    <w:rsid w:val="00664BD1"/>
    <w:rsid w:val="00676AFA"/>
    <w:rsid w:val="006B342B"/>
    <w:rsid w:val="00742165"/>
    <w:rsid w:val="007730AD"/>
    <w:rsid w:val="00784D1F"/>
    <w:rsid w:val="0080205C"/>
    <w:rsid w:val="00891D1F"/>
    <w:rsid w:val="00895B30"/>
    <w:rsid w:val="00914565"/>
    <w:rsid w:val="009865FF"/>
    <w:rsid w:val="00AB17E1"/>
    <w:rsid w:val="00BD784A"/>
    <w:rsid w:val="00D054DB"/>
    <w:rsid w:val="00D87B3A"/>
    <w:rsid w:val="00EB2AE4"/>
    <w:rsid w:val="00EB3A86"/>
    <w:rsid w:val="00EC0941"/>
    <w:rsid w:val="00F13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11C2B"/>
  <w15:chartTrackingRefBased/>
  <w15:docId w15:val="{7F6DBB98-95D5-4C42-9BAC-03EDBEBA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74D3ED-8CB8-4E6B-A0EE-E6812DCF61BC}">
  <ds:schemaRefs>
    <ds:schemaRef ds:uri="http://schemas.microsoft.com/sharepoint/v3/contenttype/forms"/>
  </ds:schemaRefs>
</ds:datastoreItem>
</file>

<file path=customXml/itemProps2.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624</TotalTime>
  <Pages>3</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4</cp:revision>
  <dcterms:created xsi:type="dcterms:W3CDTF">2026-06-16T19:04:00Z</dcterms:created>
  <dcterms:modified xsi:type="dcterms:W3CDTF">2026-06-20T21:29:00Z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ies>
</file>